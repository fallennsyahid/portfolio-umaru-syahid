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B1D6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D3097EB" wp14:editId="00614545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7B1BC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5E38BD65" w14:textId="77777777" w:rsidTr="00AD0D32">
        <w:trPr>
          <w:trHeight w:val="2880"/>
        </w:trPr>
        <w:tc>
          <w:tcPr>
            <w:tcW w:w="2610" w:type="dxa"/>
            <w:gridSpan w:val="5"/>
          </w:tcPr>
          <w:p w14:paraId="0ACD42C6" w14:textId="2BBC7D6E" w:rsidR="00AD0D32" w:rsidRDefault="004B6254" w:rsidP="00667329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66323E" wp14:editId="67D43279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576580</wp:posOffset>
                      </wp:positionV>
                      <wp:extent cx="1424940" cy="1424940"/>
                      <wp:effectExtent l="0" t="0" r="22860" b="22860"/>
                      <wp:wrapNone/>
                      <wp:docPr id="181497757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4940" cy="142494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9E65CB" id="Oval 1" o:spid="_x0000_s1026" style="position:absolute;margin-left:8.5pt;margin-top:45.4pt;width:112.2pt;height:1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" strokecolor="#1c0400 [484]" strokeweight="1pt">
                      <v:fill r:id="rId12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470" w:type="dxa"/>
            <w:gridSpan w:val="3"/>
          </w:tcPr>
          <w:p w14:paraId="7F876C35" w14:textId="1319B214" w:rsidR="00AD0D32" w:rsidRPr="004B6254" w:rsidRDefault="004B6254" w:rsidP="00AD0D32">
            <w:pPr>
              <w:pStyle w:val="Title"/>
              <w:spacing w:after="0"/>
              <w:rPr>
                <w:sz w:val="92"/>
                <w:szCs w:val="92"/>
              </w:rPr>
            </w:pPr>
            <w:r w:rsidRPr="004B6254">
              <w:rPr>
                <w:sz w:val="92"/>
                <w:szCs w:val="92"/>
              </w:rPr>
              <w:t>Umaru syahid mas’udi</w:t>
            </w:r>
          </w:p>
          <w:p w14:paraId="6C65EB3C" w14:textId="0F907716" w:rsidR="004B6254" w:rsidRPr="004B6254" w:rsidRDefault="004B6254" w:rsidP="00526631">
            <w:pPr>
              <w:pStyle w:val="Subtitle"/>
              <w:rPr>
                <w:sz w:val="28"/>
                <w:szCs w:val="28"/>
              </w:rPr>
            </w:pPr>
            <w:r w:rsidRPr="004B6254">
              <w:rPr>
                <w:sz w:val="28"/>
                <w:szCs w:val="28"/>
              </w:rPr>
              <w:t xml:space="preserve">+62-896-0126-0674 </w:t>
            </w:r>
          </w:p>
          <w:p w14:paraId="3F1447AC" w14:textId="6287D202" w:rsidR="004B6254" w:rsidRPr="004B6254" w:rsidRDefault="004B6254" w:rsidP="00526631">
            <w:pPr>
              <w:pStyle w:val="Subtitle"/>
              <w:rPr>
                <w:sz w:val="28"/>
                <w:szCs w:val="28"/>
              </w:rPr>
            </w:pPr>
            <w:hyperlink r:id="rId13" w:history="1">
              <w:r w:rsidRPr="004B6254">
                <w:rPr>
                  <w:rStyle w:val="Hyperlink"/>
                  <w:sz w:val="28"/>
                  <w:szCs w:val="28"/>
                </w:rPr>
                <w:t>umarusyahidmasudi1@gmail.com</w:t>
              </w:r>
            </w:hyperlink>
            <w:r w:rsidRPr="004B6254">
              <w:rPr>
                <w:sz w:val="28"/>
                <w:szCs w:val="28"/>
              </w:rPr>
              <w:t xml:space="preserve"> </w:t>
            </w:r>
          </w:p>
          <w:p w14:paraId="639FBFB9" w14:textId="420907A2" w:rsidR="004B6254" w:rsidRPr="004B6254" w:rsidRDefault="004B6254" w:rsidP="00DE759B">
            <w:pPr>
              <w:rPr>
                <w:rFonts w:eastAsiaTheme="minorEastAsia"/>
                <w:color w:val="BF1E00" w:themeColor="accent1"/>
                <w:sz w:val="28"/>
                <w:szCs w:val="28"/>
              </w:rPr>
            </w:pPr>
            <w:hyperlink r:id="rId14" w:history="1">
              <w:r w:rsidRPr="004B6254">
                <w:rPr>
                  <w:rStyle w:val="Hyperlink"/>
                  <w:rFonts w:eastAsiaTheme="minorEastAsia"/>
                  <w:sz w:val="28"/>
                  <w:szCs w:val="28"/>
                </w:rPr>
                <w:t>https://portfolio-umarusyahid.vercel.app/</w:t>
              </w:r>
            </w:hyperlink>
          </w:p>
          <w:p w14:paraId="73C39A7B" w14:textId="77777777" w:rsidR="004B6254" w:rsidRDefault="004B6254" w:rsidP="00DE759B">
            <w:pPr>
              <w:rPr>
                <w:rFonts w:eastAsiaTheme="minorEastAsia"/>
                <w:color w:val="BF1E00" w:themeColor="accent1"/>
                <w:szCs w:val="20"/>
              </w:rPr>
            </w:pPr>
          </w:p>
          <w:p w14:paraId="3FBD5A29" w14:textId="23273B55" w:rsidR="00AD0D32" w:rsidRDefault="004B6254" w:rsidP="00DE759B">
            <w:r w:rsidRPr="004B6254">
              <w:t>I'm a passionate Junior Web Developer with hands-on experience in building responsive and user-friendly websites using HTML, CSS, JavaScript, and modern frameworks like React and Laravel. I enjoy turning design ideas into real, functional websites and continuously improving my skills in both frontend and backend development. Ready to learn, collaborate, and contribute to impactful web projects.</w:t>
            </w:r>
          </w:p>
        </w:tc>
      </w:tr>
      <w:tr w:rsidR="00667329" w14:paraId="7F920400" w14:textId="77777777" w:rsidTr="00667329">
        <w:trPr>
          <w:trHeight w:val="900"/>
        </w:trPr>
        <w:tc>
          <w:tcPr>
            <w:tcW w:w="10080" w:type="dxa"/>
            <w:gridSpan w:val="8"/>
          </w:tcPr>
          <w:p w14:paraId="41C6B81D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C9F8A8AEAE074633B0618C9FCBBC8A04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0140BE24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5166699E" w14:textId="27BB07EA" w:rsidR="00667329" w:rsidRPr="005579C9" w:rsidRDefault="004B6254" w:rsidP="004B6254">
            <w:pPr>
              <w:pStyle w:val="Heading3"/>
            </w:pPr>
            <w:r>
              <w:t>MAR 2024 – MAY 2024</w:t>
            </w:r>
          </w:p>
        </w:tc>
        <w:tc>
          <w:tcPr>
            <w:tcW w:w="540" w:type="dxa"/>
            <w:gridSpan w:val="2"/>
          </w:tcPr>
          <w:p w14:paraId="60EEAE1C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53C6EBE" wp14:editId="1A712520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1353007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3F9A4E99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1DC6290A" w14:textId="471E0F4B" w:rsidR="00667329" w:rsidRPr="004823C2" w:rsidRDefault="004B6254" w:rsidP="00667329">
            <w:pPr>
              <w:pStyle w:val="Heading2"/>
            </w:pPr>
            <w:r>
              <w:t>web developer (Practice project)</w:t>
            </w:r>
          </w:p>
          <w:p w14:paraId="5B8E0369" w14:textId="77777777" w:rsidR="000F3C73" w:rsidRDefault="000F3C73" w:rsidP="004B6254">
            <w:pPr>
              <w:pStyle w:val="ListParagraph"/>
              <w:numPr>
                <w:ilvl w:val="0"/>
                <w:numId w:val="3"/>
              </w:numPr>
            </w:pPr>
            <w:r w:rsidRPr="000F3C73">
              <w:t>Developed a responsive website using HTML, CSS, Bootstrap, and JavaScript, enhancing user experience and increasing engagement by 30%.</w:t>
            </w:r>
          </w:p>
          <w:p w14:paraId="4E507FB9" w14:textId="6B0D3C0D" w:rsidR="004B6254" w:rsidRDefault="000F3C73" w:rsidP="004B6254">
            <w:pPr>
              <w:pStyle w:val="ListParagraph"/>
              <w:numPr>
                <w:ilvl w:val="0"/>
                <w:numId w:val="3"/>
              </w:numPr>
            </w:pPr>
            <w:r w:rsidRPr="000F3C73">
              <w:t>Collaborated on integrating a mobile-friendly layout, improving accessibility and performance across various devices.</w:t>
            </w:r>
          </w:p>
        </w:tc>
      </w:tr>
      <w:tr w:rsidR="00667329" w14:paraId="2A4F2729" w14:textId="77777777" w:rsidTr="00667329">
        <w:trPr>
          <w:trHeight w:val="900"/>
        </w:trPr>
        <w:tc>
          <w:tcPr>
            <w:tcW w:w="1260" w:type="dxa"/>
            <w:vMerge/>
          </w:tcPr>
          <w:p w14:paraId="2BCB2E11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CB3047D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AC00B3C" w14:textId="77777777" w:rsidR="00667329" w:rsidRDefault="00667329" w:rsidP="009C2411"/>
        </w:tc>
        <w:tc>
          <w:tcPr>
            <w:tcW w:w="180" w:type="dxa"/>
          </w:tcPr>
          <w:p w14:paraId="647BDA7E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7E7A0643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00B97BFB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399E1C3F" w14:textId="22D8E5A8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FD2190FBEE4D4BF895F81CD899D78A56"/>
                </w:placeholder>
                <w15:appearance w15:val="hidden"/>
              </w:sdtPr>
              <w:sdtContent>
                <w:r w:rsidR="00DE4EF7">
                  <w:t>FEB 2025 – APR 2025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01AE7A40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1A9F5A6" wp14:editId="70419D8B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6D0D31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D94A92B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6B2A87C6" w14:textId="6382C55A" w:rsidR="00667329" w:rsidRPr="004823C2" w:rsidRDefault="004B6254" w:rsidP="00667329">
            <w:pPr>
              <w:pStyle w:val="Heading2"/>
            </w:pPr>
            <w:r>
              <w:t>front-end developer (final project at school)</w:t>
            </w:r>
          </w:p>
          <w:p w14:paraId="4AAB69F0" w14:textId="77777777" w:rsidR="00667329" w:rsidRDefault="004B6254" w:rsidP="004B6254">
            <w:pPr>
              <w:pStyle w:val="ListParagraph"/>
              <w:numPr>
                <w:ilvl w:val="0"/>
                <w:numId w:val="4"/>
              </w:numPr>
            </w:pPr>
            <w:r>
              <w:t>Develop a product page with several categories, cart, and checkout features.</w:t>
            </w:r>
          </w:p>
          <w:p w14:paraId="3E6D8C89" w14:textId="77777777" w:rsidR="004B6254" w:rsidRDefault="00DE4EF7" w:rsidP="004B6254">
            <w:pPr>
              <w:pStyle w:val="ListParagraph"/>
              <w:numPr>
                <w:ilvl w:val="0"/>
                <w:numId w:val="4"/>
              </w:numPr>
            </w:pPr>
            <w:r>
              <w:t>Use Laravel 11 for backend logic and MySQL as a Database</w:t>
            </w:r>
          </w:p>
          <w:p w14:paraId="10C21558" w14:textId="3032074D" w:rsidR="00DE4EF7" w:rsidRPr="005579C9" w:rsidRDefault="00DE4EF7" w:rsidP="004B6254">
            <w:pPr>
              <w:pStyle w:val="ListParagraph"/>
              <w:numPr>
                <w:ilvl w:val="0"/>
                <w:numId w:val="4"/>
              </w:numPr>
            </w:pPr>
            <w:r>
              <w:t>Implemented a responsive layout using TailwindCSS &amp; Javascript.</w:t>
            </w:r>
          </w:p>
        </w:tc>
      </w:tr>
      <w:tr w:rsidR="00667329" w14:paraId="453AB4F3" w14:textId="77777777" w:rsidTr="00667329">
        <w:trPr>
          <w:trHeight w:val="783"/>
        </w:trPr>
        <w:tc>
          <w:tcPr>
            <w:tcW w:w="1260" w:type="dxa"/>
            <w:vMerge/>
          </w:tcPr>
          <w:p w14:paraId="66D609B3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3C3EF6BD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68C8661" w14:textId="77777777" w:rsidR="00667329" w:rsidRDefault="00667329" w:rsidP="009C2411"/>
        </w:tc>
        <w:tc>
          <w:tcPr>
            <w:tcW w:w="180" w:type="dxa"/>
          </w:tcPr>
          <w:p w14:paraId="680C0948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30CD0B63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4835CDA6" w14:textId="77777777" w:rsidTr="00AD0D32">
        <w:trPr>
          <w:trHeight w:val="720"/>
        </w:trPr>
        <w:tc>
          <w:tcPr>
            <w:tcW w:w="10080" w:type="dxa"/>
            <w:gridSpan w:val="8"/>
          </w:tcPr>
          <w:p w14:paraId="783C9BE6" w14:textId="77777777" w:rsidR="00AD0D32" w:rsidRPr="00AD0D32" w:rsidRDefault="00AD0D32" w:rsidP="00AD0D32"/>
        </w:tc>
      </w:tr>
      <w:tr w:rsidR="00667329" w14:paraId="71D9C301" w14:textId="77777777" w:rsidTr="00AD0D32">
        <w:trPr>
          <w:trHeight w:val="907"/>
        </w:trPr>
        <w:tc>
          <w:tcPr>
            <w:tcW w:w="10080" w:type="dxa"/>
            <w:gridSpan w:val="8"/>
          </w:tcPr>
          <w:p w14:paraId="531F4653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2E08003B556B497F8AED37166809D0B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62158E1F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667FE4F7" w14:textId="77777777" w:rsidR="00DE4EF7" w:rsidRDefault="00DE4EF7" w:rsidP="00DE759B">
            <w:pPr>
              <w:pStyle w:val="Heading3"/>
            </w:pPr>
            <w:r>
              <w:t>JUL 2021 –</w:t>
            </w:r>
          </w:p>
          <w:p w14:paraId="4A1AE9EF" w14:textId="537FBE62" w:rsidR="00313CEB" w:rsidRDefault="00DE4EF7" w:rsidP="00DE759B">
            <w:pPr>
              <w:pStyle w:val="Heading3"/>
            </w:pPr>
            <w:r>
              <w:t>JUN 2023</w:t>
            </w:r>
          </w:p>
        </w:tc>
        <w:tc>
          <w:tcPr>
            <w:tcW w:w="540" w:type="dxa"/>
            <w:gridSpan w:val="2"/>
          </w:tcPr>
          <w:p w14:paraId="058D574F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045DF33" wp14:editId="339076BA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5C639FD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A5B313E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377CCC33" w14:textId="7383CDF6" w:rsidR="00313CEB" w:rsidRPr="004823C2" w:rsidRDefault="00DE4EF7" w:rsidP="00667329">
            <w:pPr>
              <w:pStyle w:val="Heading2"/>
            </w:pPr>
            <w:r>
              <w:t>4 BOGOR JUNIOR HIGH SCHOOL</w:t>
            </w:r>
          </w:p>
          <w:p w14:paraId="49B28E9A" w14:textId="03CD27B7" w:rsidR="00313CEB" w:rsidRPr="005579C9" w:rsidRDefault="00313CEB" w:rsidP="00457AA3"/>
        </w:tc>
      </w:tr>
      <w:tr w:rsidR="00313CEB" w14:paraId="292F8649" w14:textId="77777777" w:rsidTr="00667329">
        <w:trPr>
          <w:trHeight w:val="783"/>
        </w:trPr>
        <w:tc>
          <w:tcPr>
            <w:tcW w:w="1260" w:type="dxa"/>
            <w:vMerge/>
          </w:tcPr>
          <w:p w14:paraId="6FFA35D8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CF07F99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15C1295" w14:textId="77777777" w:rsidR="00313CEB" w:rsidRDefault="00313CEB" w:rsidP="009C2411"/>
        </w:tc>
        <w:tc>
          <w:tcPr>
            <w:tcW w:w="180" w:type="dxa"/>
          </w:tcPr>
          <w:p w14:paraId="2441BDAA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0915ECF1" w14:textId="77777777" w:rsidR="00313CEB" w:rsidRPr="005579C9" w:rsidRDefault="00313CEB" w:rsidP="00DE759B"/>
        </w:tc>
      </w:tr>
      <w:tr w:rsidR="00313CEB" w14:paraId="6764F007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3B8844B5" w14:textId="7AAC7C24" w:rsidR="00313CEB" w:rsidRDefault="00DE4EF7" w:rsidP="00DE759B">
            <w:pPr>
              <w:pStyle w:val="Heading3"/>
            </w:pPr>
            <w:r>
              <w:t>JUL 2023 – NOW</w:t>
            </w:r>
          </w:p>
          <w:p w14:paraId="1F3F62DB" w14:textId="097E4E44" w:rsidR="00DE4EF7" w:rsidRDefault="00DE4EF7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5DC03835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827972F" wp14:editId="31DFC935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7B30D89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3239427D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59B88B34" w14:textId="41CE9F84" w:rsidR="00313CEB" w:rsidRPr="004823C2" w:rsidRDefault="00DE4EF7" w:rsidP="00DE759B">
            <w:pPr>
              <w:pStyle w:val="Heading2"/>
            </w:pPr>
            <w:r>
              <w:t>1 CIOMAS VOCATIONAL HIGH SCHOOL</w:t>
            </w:r>
          </w:p>
          <w:p w14:paraId="17C122E9" w14:textId="39B19BEF" w:rsidR="00313CEB" w:rsidRPr="005579C9" w:rsidRDefault="00DE4EF7" w:rsidP="00DE759B">
            <w:r>
              <w:t>Study at 1 Ciomas Vocation Hight School as a major studer software and game development</w:t>
            </w:r>
          </w:p>
        </w:tc>
      </w:tr>
      <w:tr w:rsidR="00313CEB" w14:paraId="7DA26297" w14:textId="77777777" w:rsidTr="00667329">
        <w:trPr>
          <w:trHeight w:val="783"/>
        </w:trPr>
        <w:tc>
          <w:tcPr>
            <w:tcW w:w="1260" w:type="dxa"/>
            <w:vMerge/>
          </w:tcPr>
          <w:p w14:paraId="26591CE7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3B69406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4E59764E" w14:textId="77777777" w:rsidR="00313CEB" w:rsidRDefault="00313CEB" w:rsidP="009C2411"/>
        </w:tc>
        <w:tc>
          <w:tcPr>
            <w:tcW w:w="180" w:type="dxa"/>
          </w:tcPr>
          <w:p w14:paraId="591C7D27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4FA33CF" w14:textId="77777777" w:rsidR="00313CEB" w:rsidRPr="005579C9" w:rsidRDefault="00313CEB" w:rsidP="00DE759B"/>
        </w:tc>
      </w:tr>
      <w:tr w:rsidR="00AD0D32" w:rsidRPr="00AD0D32" w14:paraId="627B05C1" w14:textId="77777777" w:rsidTr="00AD0D32">
        <w:trPr>
          <w:trHeight w:val="432"/>
        </w:trPr>
        <w:tc>
          <w:tcPr>
            <w:tcW w:w="10080" w:type="dxa"/>
            <w:gridSpan w:val="8"/>
          </w:tcPr>
          <w:p w14:paraId="59AD2541" w14:textId="77777777" w:rsidR="00AD0D32" w:rsidRPr="00AD0D32" w:rsidRDefault="00AD0D32" w:rsidP="00AD0D32"/>
        </w:tc>
      </w:tr>
      <w:tr w:rsidR="006307EA" w14:paraId="410E981E" w14:textId="77777777" w:rsidTr="00AD0D32">
        <w:trPr>
          <w:trHeight w:val="907"/>
        </w:trPr>
        <w:tc>
          <w:tcPr>
            <w:tcW w:w="5040" w:type="dxa"/>
            <w:gridSpan w:val="6"/>
          </w:tcPr>
          <w:p w14:paraId="2498A078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92868DD84A054900A6343883F15C6610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0E50EFE4" w14:textId="77777777" w:rsidR="006307EA" w:rsidRPr="005579C9" w:rsidRDefault="006307EA" w:rsidP="00AD0D32"/>
        </w:tc>
        <w:tc>
          <w:tcPr>
            <w:tcW w:w="4770" w:type="dxa"/>
          </w:tcPr>
          <w:p w14:paraId="520FBE91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440F341DDC28478DA604B559AE5DF757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35DBF8B2" w14:textId="77777777" w:rsidTr="006307EA">
        <w:trPr>
          <w:trHeight w:val="783"/>
        </w:trPr>
        <w:tc>
          <w:tcPr>
            <w:tcW w:w="5040" w:type="dxa"/>
            <w:gridSpan w:val="6"/>
          </w:tcPr>
          <w:p w14:paraId="67EE8FC3" w14:textId="397FA53F" w:rsidR="006307EA" w:rsidRPr="00457AA3" w:rsidRDefault="00506393" w:rsidP="00457AA3">
            <w:pPr>
              <w:pStyle w:val="ListBullet"/>
            </w:pPr>
            <w:r>
              <w:rPr>
                <w:b/>
                <w:bCs/>
              </w:rPr>
              <w:t xml:space="preserve">Soft Skill: </w:t>
            </w:r>
            <w:r>
              <w:t>Speaking, Teamwork, Leadership</w:t>
            </w:r>
          </w:p>
          <w:p w14:paraId="460E1603" w14:textId="1071D062" w:rsidR="006307EA" w:rsidRPr="00457AA3" w:rsidRDefault="00506393" w:rsidP="00457AA3">
            <w:pPr>
              <w:pStyle w:val="ListBullet"/>
            </w:pPr>
            <w:r>
              <w:rPr>
                <w:b/>
                <w:bCs/>
              </w:rPr>
              <w:t xml:space="preserve">Hard Skill: </w:t>
            </w:r>
            <w:r>
              <w:t>Implementing Figma design, Implementing Backend Logic</w:t>
            </w:r>
          </w:p>
          <w:p w14:paraId="256F59B1" w14:textId="0EC90D2B" w:rsidR="006307EA" w:rsidRPr="006E1507" w:rsidRDefault="00506393" w:rsidP="00DE759B">
            <w:pPr>
              <w:pStyle w:val="ListBullet"/>
            </w:pPr>
            <w:r>
              <w:rPr>
                <w:b/>
                <w:bCs/>
              </w:rPr>
              <w:t xml:space="preserve">Software Skills: </w:t>
            </w:r>
            <w:r>
              <w:t>TailwindCSS, Laravel, Javascript, Git, Vue JS (Basic), React JS (Current</w:t>
            </w:r>
            <w:r w:rsidR="00BC0803">
              <w:t>ly</w:t>
            </w:r>
            <w:r>
              <w:t xml:space="preserve"> Learning)</w:t>
            </w:r>
          </w:p>
          <w:p w14:paraId="3BD0A4A8" w14:textId="3F73D85C" w:rsidR="006307EA" w:rsidRPr="005579C9" w:rsidRDefault="00506393" w:rsidP="00DE759B">
            <w:pPr>
              <w:pStyle w:val="ListBullet"/>
            </w:pPr>
            <w:r>
              <w:rPr>
                <w:b/>
                <w:bCs/>
              </w:rPr>
              <w:t xml:space="preserve">Langueage Skills: </w:t>
            </w:r>
            <w:r>
              <w:t>Indonesia (Native), English (Intermediate)</w:t>
            </w:r>
          </w:p>
        </w:tc>
        <w:tc>
          <w:tcPr>
            <w:tcW w:w="270" w:type="dxa"/>
          </w:tcPr>
          <w:p w14:paraId="4E499433" w14:textId="77777777" w:rsidR="006307EA" w:rsidRPr="006E1507" w:rsidRDefault="006307EA" w:rsidP="00DE759B"/>
        </w:tc>
        <w:tc>
          <w:tcPr>
            <w:tcW w:w="4770" w:type="dxa"/>
          </w:tcPr>
          <w:p w14:paraId="77C75A31" w14:textId="3442ECD8" w:rsidR="006307EA" w:rsidRPr="005579C9" w:rsidRDefault="00506393" w:rsidP="00DE759B">
            <w:r w:rsidRPr="00506393">
              <w:t>Was once a member of a school organization</w:t>
            </w:r>
            <w:r>
              <w:t xml:space="preserve"> at 1 Ciomas Vocation High School</w:t>
            </w:r>
            <w:r w:rsidRPr="00506393">
              <w:t xml:space="preserve"> as part of the sports section</w:t>
            </w:r>
            <w:r>
              <w:t>.</w:t>
            </w:r>
            <w:r w:rsidR="00BC0803">
              <w:t xml:space="preserve"> Was once the chief executive of a school event.</w:t>
            </w:r>
          </w:p>
        </w:tc>
      </w:tr>
    </w:tbl>
    <w:p w14:paraId="52E097E9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8C81C" w14:textId="77777777" w:rsidR="00E44738" w:rsidRDefault="00E44738" w:rsidP="003D42E9">
      <w:r>
        <w:separator/>
      </w:r>
    </w:p>
  </w:endnote>
  <w:endnote w:type="continuationSeparator" w:id="0">
    <w:p w14:paraId="3E2EC6D2" w14:textId="77777777" w:rsidR="00E44738" w:rsidRDefault="00E44738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D0E0" w14:textId="77777777" w:rsidR="00E44738" w:rsidRDefault="00E44738" w:rsidP="003D42E9">
      <w:r>
        <w:separator/>
      </w:r>
    </w:p>
  </w:footnote>
  <w:footnote w:type="continuationSeparator" w:id="0">
    <w:p w14:paraId="13EF3FE1" w14:textId="77777777" w:rsidR="00E44738" w:rsidRDefault="00E44738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5A6"/>
    <w:multiLevelType w:val="hybridMultilevel"/>
    <w:tmpl w:val="4EEA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A6622"/>
    <w:multiLevelType w:val="hybridMultilevel"/>
    <w:tmpl w:val="CF880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1"/>
  </w:num>
  <w:num w:numId="2" w16cid:durableId="1210998015">
    <w:abstractNumId w:val="2"/>
  </w:num>
  <w:num w:numId="3" w16cid:durableId="81488960">
    <w:abstractNumId w:val="3"/>
  </w:num>
  <w:num w:numId="4" w16cid:durableId="81279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4"/>
    <w:rsid w:val="000761F2"/>
    <w:rsid w:val="000D60A5"/>
    <w:rsid w:val="000E055C"/>
    <w:rsid w:val="000F3C73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771AE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4B6254"/>
    <w:rsid w:val="00506393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74F3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756D3"/>
    <w:rsid w:val="00A9448F"/>
    <w:rsid w:val="00AB5A73"/>
    <w:rsid w:val="00AD0D32"/>
    <w:rsid w:val="00B067CD"/>
    <w:rsid w:val="00B70A77"/>
    <w:rsid w:val="00B758ED"/>
    <w:rsid w:val="00BA6B97"/>
    <w:rsid w:val="00BC0803"/>
    <w:rsid w:val="00C54D84"/>
    <w:rsid w:val="00C832BD"/>
    <w:rsid w:val="00CF190C"/>
    <w:rsid w:val="00D51E18"/>
    <w:rsid w:val="00D7168E"/>
    <w:rsid w:val="00DE4EF7"/>
    <w:rsid w:val="00DE52B3"/>
    <w:rsid w:val="00DE759B"/>
    <w:rsid w:val="00E0696E"/>
    <w:rsid w:val="00E44738"/>
    <w:rsid w:val="00EA62A2"/>
    <w:rsid w:val="00EB6FE0"/>
    <w:rsid w:val="00EC5D87"/>
    <w:rsid w:val="00EE4AD0"/>
    <w:rsid w:val="00F02A1B"/>
    <w:rsid w:val="00F271AD"/>
    <w:rsid w:val="00F85A56"/>
    <w:rsid w:val="00F96D85"/>
    <w:rsid w:val="00FA4408"/>
    <w:rsid w:val="00FB0432"/>
    <w:rsid w:val="00FC6625"/>
    <w:rsid w:val="00FD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25A74"/>
  <w15:chartTrackingRefBased/>
  <w15:docId w15:val="{43B4379F-C597-4FD5-AE3A-11843D87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character" w:styleId="Hyperlink">
    <w:name w:val="Hyperlink"/>
    <w:basedOn w:val="DefaultParagraphFont"/>
    <w:uiPriority w:val="99"/>
    <w:semiHidden/>
    <w:rsid w:val="004B6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2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4B625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semiHidden/>
    <w:rsid w:val="004B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umarusyahidmasudi1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ortfolio-umarusyahid.vercel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maru%20Syahid%20Mas'udi\AppData\Local\Microsoft\Office\16.0\DTS\en-US%7b5494B1DE-F39F-4B70-A3BD-EDF50CB850C7%7d\%7bA4D7E5E5-8BB6-4308-8110-B6D2DFE21B45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8A8AEAE074633B0618C9FCBBC8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6F5B9-0443-4495-9EA0-3B326A53C2E2}"/>
      </w:docPartPr>
      <w:docPartBody>
        <w:p w:rsidR="00252837" w:rsidRDefault="00000000">
          <w:pPr>
            <w:pStyle w:val="C9F8A8AEAE074633B0618C9FCBBC8A04"/>
          </w:pPr>
          <w:r w:rsidRPr="00CF1A49">
            <w:t>Experience</w:t>
          </w:r>
        </w:p>
      </w:docPartBody>
    </w:docPart>
    <w:docPart>
      <w:docPartPr>
        <w:name w:val="FD2190FBEE4D4BF895F81CD899D78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FD768-A25D-4369-8965-B5C2BA4D9CDA}"/>
      </w:docPartPr>
      <w:docPartBody>
        <w:p w:rsidR="00252837" w:rsidRDefault="00000000">
          <w:pPr>
            <w:pStyle w:val="FD2190FBEE4D4BF895F81CD899D78A56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2E08003B556B497F8AED37166809D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C1FE2-54C1-4D03-8C97-083663150BA8}"/>
      </w:docPartPr>
      <w:docPartBody>
        <w:p w:rsidR="00252837" w:rsidRDefault="00000000">
          <w:pPr>
            <w:pStyle w:val="2E08003B556B497F8AED37166809D0BA"/>
          </w:pPr>
          <w:r w:rsidRPr="00CF1A49">
            <w:t>Education</w:t>
          </w:r>
        </w:p>
      </w:docPartBody>
    </w:docPart>
    <w:docPart>
      <w:docPartPr>
        <w:name w:val="92868DD84A054900A6343883F15C6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314F1-F6DC-4A53-834F-1BF56C2CA2A8}"/>
      </w:docPartPr>
      <w:docPartBody>
        <w:p w:rsidR="00252837" w:rsidRDefault="00000000">
          <w:pPr>
            <w:pStyle w:val="92868DD84A054900A6343883F15C6610"/>
          </w:pPr>
          <w:r w:rsidRPr="00CF1A49">
            <w:t>Skills</w:t>
          </w:r>
        </w:p>
      </w:docPartBody>
    </w:docPart>
    <w:docPart>
      <w:docPartPr>
        <w:name w:val="440F341DDC28478DA604B559AE5DF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87753-74FF-48E7-A830-B19972AB0F71}"/>
      </w:docPartPr>
      <w:docPartBody>
        <w:p w:rsidR="00252837" w:rsidRDefault="00000000">
          <w:pPr>
            <w:pStyle w:val="440F341DDC28478DA604B559AE5DF757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24"/>
    <w:rsid w:val="00251E01"/>
    <w:rsid w:val="00252837"/>
    <w:rsid w:val="003771AE"/>
    <w:rsid w:val="00696691"/>
    <w:rsid w:val="00CF190C"/>
    <w:rsid w:val="00F02A1B"/>
    <w:rsid w:val="00F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F8A8AEAE074633B0618C9FCBBC8A04">
    <w:name w:val="C9F8A8AEAE074633B0618C9FCBBC8A04"/>
  </w:style>
  <w:style w:type="paragraph" w:customStyle="1" w:styleId="FD2190FBEE4D4BF895F81CD899D78A56">
    <w:name w:val="FD2190FBEE4D4BF895F81CD899D78A56"/>
  </w:style>
  <w:style w:type="paragraph" w:customStyle="1" w:styleId="2E08003B556B497F8AED37166809D0BA">
    <w:name w:val="2E08003B556B497F8AED37166809D0BA"/>
  </w:style>
  <w:style w:type="paragraph" w:customStyle="1" w:styleId="92868DD84A054900A6343883F15C6610">
    <w:name w:val="92868DD84A054900A6343883F15C6610"/>
  </w:style>
  <w:style w:type="paragraph" w:customStyle="1" w:styleId="440F341DDC28478DA604B559AE5DF757">
    <w:name w:val="440F341DDC28478DA604B559AE5DF7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{A4D7E5E5-8BB6-4308-8110-B6D2DFE21B45}tf16402488_win32.dotx</Template>
  <TotalTime>296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Umaru Syahid Mas'udi</dc:creator>
  <cp:keywords/>
  <dc:description/>
  <cp:lastModifiedBy>Umaru Syahid</cp:lastModifiedBy>
  <cp:revision>4</cp:revision>
  <dcterms:created xsi:type="dcterms:W3CDTF">2025-05-17T03:29:00Z</dcterms:created>
  <dcterms:modified xsi:type="dcterms:W3CDTF">2025-06-11T14:15:00Z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